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:rsidR="009D2B9E" w:rsidRDefault="005969AE">
              <w:pPr>
                <w:pStyle w:val="Publishwithline"/>
              </w:pPr>
              <w:r>
                <w:t xml:space="preserve">Steps to configure </w:t>
              </w:r>
              <w:proofErr w:type="spellStart"/>
              <w:r>
                <w:t>DotnetCore</w:t>
              </w:r>
              <w:proofErr w:type="spellEnd"/>
              <w:r>
                <w:t xml:space="preserve"> 2.0 app with Angular CLI on Pivotal</w:t>
              </w:r>
            </w:p>
          </w:sdtContent>
        </w:sdt>
        <w:p w:rsidR="009D2B9E" w:rsidRDefault="009D2B9E">
          <w:pPr>
            <w:pStyle w:val="underline"/>
          </w:pPr>
        </w:p>
        <w:p w:rsidR="009D2B9E" w:rsidRDefault="003D622A">
          <w:pPr>
            <w:pStyle w:val="PadderBetweenControlandBody"/>
          </w:pPr>
        </w:p>
      </w:sdtContent>
    </w:sdt>
    <w:p w:rsidR="005969AE" w:rsidRDefault="005C1007" w:rsidP="005969AE">
      <w:pPr>
        <w:rPr>
          <w:b/>
          <w:sz w:val="28"/>
        </w:rPr>
      </w:pPr>
      <w:r w:rsidRPr="005C1007">
        <w:rPr>
          <w:b/>
          <w:sz w:val="28"/>
        </w:rPr>
        <w:t>Install Pre-Requisite Software</w:t>
      </w:r>
    </w:p>
    <w:p w:rsidR="007277F7" w:rsidRPr="005C1007" w:rsidRDefault="007277F7" w:rsidP="007277F7">
      <w:pPr>
        <w:ind w:firstLine="720"/>
        <w:rPr>
          <w:b/>
          <w:sz w:val="28"/>
        </w:rPr>
      </w:pPr>
      <w:r>
        <w:rPr>
          <w:b/>
          <w:sz w:val="28"/>
        </w:rPr>
        <w:t xml:space="preserve">Install </w:t>
      </w:r>
      <w:proofErr w:type="spellStart"/>
      <w:r>
        <w:rPr>
          <w:b/>
          <w:sz w:val="28"/>
        </w:rPr>
        <w:t>NodeJS</w:t>
      </w:r>
      <w:proofErr w:type="spellEnd"/>
      <w:r w:rsidR="00301042">
        <w:rPr>
          <w:b/>
          <w:sz w:val="28"/>
        </w:rPr>
        <w:t xml:space="preserve"> version 6.9 or above</w:t>
      </w:r>
    </w:p>
    <w:p w:rsidR="00107C0F" w:rsidRPr="005C1007" w:rsidRDefault="00107C0F" w:rsidP="005969AE">
      <w:pPr>
        <w:rPr>
          <w:b/>
          <w:sz w:val="28"/>
        </w:rPr>
      </w:pPr>
      <w:r>
        <w:rPr>
          <w:b/>
          <w:sz w:val="28"/>
        </w:rPr>
        <w:tab/>
        <w:t>Install .NET Core</w:t>
      </w:r>
    </w:p>
    <w:p w:rsidR="005969AE" w:rsidRDefault="005969AE" w:rsidP="005C1007">
      <w:pPr>
        <w:pStyle w:val="ListParagraph"/>
        <w:numPr>
          <w:ilvl w:val="0"/>
          <w:numId w:val="1"/>
        </w:numPr>
      </w:pPr>
      <w:r>
        <w:t xml:space="preserve">Download </w:t>
      </w:r>
      <w:r w:rsidRPr="000355E1">
        <w:rPr>
          <w:b/>
        </w:rPr>
        <w:t xml:space="preserve">.NET Core </w:t>
      </w:r>
      <w:r w:rsidR="005C1007" w:rsidRPr="000355E1">
        <w:rPr>
          <w:b/>
        </w:rPr>
        <w:t>2.0</w:t>
      </w:r>
      <w:r w:rsidR="005C1007">
        <w:t xml:space="preserve"> from </w:t>
      </w:r>
      <w:r>
        <w:t>SDK</w:t>
      </w:r>
      <w:r w:rsidR="005C1007">
        <w:t xml:space="preserve"> from </w:t>
      </w:r>
      <w:r w:rsidR="005C1007" w:rsidRPr="000355E1">
        <w:rPr>
          <w:b/>
        </w:rPr>
        <w:t>https://www.microsoft.com/net/core#windowscmd</w:t>
      </w:r>
      <w:r>
        <w:t xml:space="preserve"> and set the Windows path of </w:t>
      </w:r>
      <w:proofErr w:type="spellStart"/>
      <w:r w:rsidRPr="000355E1">
        <w:rPr>
          <w:b/>
        </w:rPr>
        <w:t>dotnet</w:t>
      </w:r>
      <w:proofErr w:type="spellEnd"/>
      <w:r>
        <w:t xml:space="preserve"> to </w:t>
      </w:r>
      <w:r w:rsidRPr="000355E1">
        <w:rPr>
          <w:b/>
        </w:rPr>
        <w:t>C:\Program Files\</w:t>
      </w:r>
      <w:proofErr w:type="spellStart"/>
      <w:r w:rsidRPr="000355E1">
        <w:rPr>
          <w:b/>
        </w:rPr>
        <w:t>dotnet</w:t>
      </w:r>
      <w:proofErr w:type="spellEnd"/>
    </w:p>
    <w:p w:rsidR="009D2B9E" w:rsidRPr="00B52E05" w:rsidRDefault="005969AE" w:rsidP="00FA338B">
      <w:pPr>
        <w:pStyle w:val="ListParagraph"/>
        <w:numPr>
          <w:ilvl w:val="0"/>
          <w:numId w:val="1"/>
        </w:numPr>
      </w:pPr>
      <w:r>
        <w:t xml:space="preserve">Check the version of .NET Core </w:t>
      </w:r>
      <w:r w:rsidR="00FA338B">
        <w:t>in command prompt by typ</w:t>
      </w:r>
      <w:r>
        <w:t xml:space="preserve">ing </w:t>
      </w:r>
      <w:proofErr w:type="spellStart"/>
      <w:r w:rsidRPr="00107C0F">
        <w:rPr>
          <w:b/>
        </w:rPr>
        <w:t>dotnet</w:t>
      </w:r>
      <w:proofErr w:type="spellEnd"/>
      <w:r w:rsidRPr="00107C0F">
        <w:rPr>
          <w:b/>
        </w:rPr>
        <w:t xml:space="preserve"> </w:t>
      </w:r>
      <w:r w:rsidR="00FA338B" w:rsidRPr="00107C0F">
        <w:rPr>
          <w:b/>
        </w:rPr>
        <w:t>–</w:t>
      </w:r>
      <w:r w:rsidRPr="00107C0F">
        <w:rPr>
          <w:b/>
        </w:rPr>
        <w:t>version</w:t>
      </w:r>
    </w:p>
    <w:p w:rsidR="00B52E05" w:rsidRDefault="00B52E05" w:rsidP="00FA338B">
      <w:pPr>
        <w:pStyle w:val="ListParagraph"/>
        <w:numPr>
          <w:ilvl w:val="0"/>
          <w:numId w:val="1"/>
        </w:numPr>
      </w:pPr>
      <w:r>
        <w:rPr>
          <w:b/>
        </w:rPr>
        <w:t xml:space="preserve">Create new .NET Core 2.0 app using </w:t>
      </w:r>
      <w:proofErr w:type="spellStart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dotnet</w:t>
      </w:r>
      <w:proofErr w:type="spellEnd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 xml:space="preserve"> new </w:t>
      </w:r>
      <w:proofErr w:type="spellStart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mvc</w:t>
      </w:r>
      <w:proofErr w:type="spellEnd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 --</w:t>
      </w:r>
      <w:proofErr w:type="spellStart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>auth</w:t>
      </w:r>
      <w:proofErr w:type="spellEnd"/>
      <w:r>
        <w:rPr>
          <w:rFonts w:ascii="Trebuchet MS" w:hAnsi="Trebuchet MS"/>
          <w:color w:val="3D85C6"/>
          <w:sz w:val="19"/>
          <w:szCs w:val="19"/>
          <w:shd w:val="clear" w:color="auto" w:fill="FFFFFF"/>
        </w:rPr>
        <w:t xml:space="preserve"> None</w:t>
      </w:r>
    </w:p>
    <w:p w:rsidR="00FA338B" w:rsidRDefault="00FA338B" w:rsidP="00107C0F">
      <w:pPr>
        <w:pStyle w:val="ListParagraph"/>
      </w:pPr>
    </w:p>
    <w:p w:rsidR="00107C0F" w:rsidRDefault="00107C0F" w:rsidP="00411C63">
      <w:pPr>
        <w:ind w:firstLine="720"/>
        <w:rPr>
          <w:b/>
          <w:sz w:val="28"/>
        </w:rPr>
      </w:pPr>
      <w:r w:rsidRPr="00411C63">
        <w:rPr>
          <w:b/>
          <w:sz w:val="28"/>
        </w:rPr>
        <w:t xml:space="preserve">Install </w:t>
      </w:r>
      <w:r w:rsidR="00B901F0" w:rsidRPr="00411C63">
        <w:rPr>
          <w:b/>
          <w:sz w:val="28"/>
        </w:rPr>
        <w:t>Angular CLI</w:t>
      </w:r>
    </w:p>
    <w:p w:rsidR="007277F7" w:rsidRDefault="007277F7" w:rsidP="007277F7">
      <w:pPr>
        <w:pStyle w:val="ListParagraph"/>
        <w:numPr>
          <w:ilvl w:val="0"/>
          <w:numId w:val="1"/>
        </w:numPr>
      </w:pPr>
      <w:r>
        <w:t xml:space="preserve">Install Angular CLI with </w:t>
      </w:r>
      <w:proofErr w:type="spellStart"/>
      <w:r>
        <w:t>npm</w:t>
      </w:r>
      <w:proofErr w:type="spellEnd"/>
      <w:r>
        <w:t xml:space="preserve"> install –g </w:t>
      </w:r>
      <w:r w:rsidR="00911AFE">
        <w:t>@angular/cli</w:t>
      </w:r>
    </w:p>
    <w:p w:rsidR="00B52E05" w:rsidRDefault="00B52E05" w:rsidP="007277F7">
      <w:pPr>
        <w:pStyle w:val="ListParagraph"/>
        <w:numPr>
          <w:ilvl w:val="0"/>
          <w:numId w:val="1"/>
        </w:numPr>
      </w:pPr>
      <w:r>
        <w:t xml:space="preserve">Create </w:t>
      </w:r>
      <w:r w:rsidR="00E15724">
        <w:t>angular app using ng new ng-app-review</w:t>
      </w:r>
    </w:p>
    <w:p w:rsidR="00411C63" w:rsidRDefault="00411C63" w:rsidP="00411C63">
      <w:pPr>
        <w:ind w:firstLine="720"/>
        <w:rPr>
          <w:b/>
          <w:sz w:val="28"/>
          <w:lang w:val="en-US"/>
        </w:rPr>
      </w:pPr>
    </w:p>
    <w:p w:rsidR="0005303E" w:rsidRDefault="0005303E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Embed Angular App in .NET Core App</w:t>
      </w:r>
    </w:p>
    <w:p w:rsidR="0005303E" w:rsidRDefault="0005303E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Do changes and Push to Pivotal</w:t>
      </w:r>
    </w:p>
    <w:p w:rsidR="0005303E" w:rsidRDefault="00C04633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Build the pipe line</w:t>
      </w:r>
    </w:p>
    <w:p w:rsidR="00C7350C" w:rsidRDefault="00C7350C" w:rsidP="00411C63">
      <w:pPr>
        <w:ind w:firstLine="720"/>
        <w:rPr>
          <w:b/>
          <w:sz w:val="28"/>
          <w:lang w:val="en-US"/>
        </w:rPr>
      </w:pPr>
    </w:p>
    <w:p w:rsidR="00C7350C" w:rsidRDefault="00C7350C" w:rsidP="00411C63">
      <w:pPr>
        <w:ind w:firstLine="720"/>
        <w:rPr>
          <w:b/>
          <w:sz w:val="28"/>
          <w:lang w:val="en-US"/>
        </w:rPr>
      </w:pPr>
      <w:r>
        <w:rPr>
          <w:b/>
          <w:sz w:val="28"/>
          <w:lang w:val="en-US"/>
        </w:rPr>
        <w:t>Resources</w:t>
      </w:r>
    </w:p>
    <w:p w:rsidR="00C7350C" w:rsidRDefault="003D622A" w:rsidP="00411C63">
      <w:pPr>
        <w:ind w:firstLine="720"/>
        <w:rPr>
          <w:b/>
          <w:sz w:val="28"/>
          <w:lang w:val="en-US"/>
        </w:rPr>
      </w:pPr>
      <w:hyperlink r:id="rId8" w:history="1">
        <w:r w:rsidR="00C7350C" w:rsidRPr="00427B10">
          <w:rPr>
            <w:rStyle w:val="Hyperlink"/>
            <w:b/>
            <w:sz w:val="28"/>
            <w:lang w:val="en-US"/>
          </w:rPr>
          <w:t>https://dustinewers.com/angular-cli-with-net-core/</w:t>
        </w:r>
      </w:hyperlink>
    </w:p>
    <w:p w:rsidR="00C7350C" w:rsidRDefault="003D622A" w:rsidP="00411C63">
      <w:pPr>
        <w:ind w:firstLine="720"/>
        <w:rPr>
          <w:b/>
          <w:sz w:val="28"/>
          <w:lang w:val="en-US"/>
        </w:rPr>
      </w:pPr>
      <w:hyperlink r:id="rId9" w:history="1">
        <w:r w:rsidR="00C7350C" w:rsidRPr="00427B10">
          <w:rPr>
            <w:rStyle w:val="Hyperlink"/>
            <w:b/>
            <w:sz w:val="28"/>
            <w:lang w:val="en-US"/>
          </w:rPr>
          <w:t>http://theblasfrompas.blogspot.in/2017/03/aspnet-core-app-deployed-to-pivotal.html</w:t>
        </w:r>
      </w:hyperlink>
    </w:p>
    <w:p w:rsidR="00C7350C" w:rsidRDefault="003D622A" w:rsidP="00411C63">
      <w:pPr>
        <w:ind w:firstLine="720"/>
        <w:rPr>
          <w:rStyle w:val="Hyperlink"/>
          <w:b/>
          <w:sz w:val="28"/>
          <w:lang w:val="en-US"/>
        </w:rPr>
      </w:pPr>
      <w:hyperlink r:id="rId10" w:history="1">
        <w:r w:rsidR="008A70B9" w:rsidRPr="00427B10">
          <w:rPr>
            <w:rStyle w:val="Hyperlink"/>
            <w:b/>
            <w:sz w:val="28"/>
            <w:lang w:val="en-US"/>
          </w:rPr>
          <w:t>http://www.sparkhound.com/learn/blog/setting-up-an-asp-net-core-project-with-angular-2-utilizing-angular-cli</w:t>
        </w:r>
      </w:hyperlink>
    </w:p>
    <w:p w:rsidR="0097776A" w:rsidRDefault="003D622A" w:rsidP="00411C63">
      <w:pPr>
        <w:ind w:firstLine="720"/>
        <w:rPr>
          <w:rStyle w:val="Hyperlink"/>
          <w:b/>
          <w:sz w:val="28"/>
          <w:lang w:val="en-US"/>
        </w:rPr>
      </w:pPr>
      <w:hyperlink r:id="rId11" w:history="1">
        <w:r w:rsidR="00562B8B" w:rsidRPr="00D70A03">
          <w:rPr>
            <w:rStyle w:val="Hyperlink"/>
            <w:b/>
            <w:sz w:val="28"/>
            <w:lang w:val="en-US"/>
          </w:rPr>
          <w:t>https://medium.com/@ravijagannathan/dotnet-and-config-server-pattern-on-cloud-foundry-ae5cc918ca6d</w:t>
        </w:r>
      </w:hyperlink>
    </w:p>
    <w:p w:rsidR="00562B8B" w:rsidRPr="00562B8B" w:rsidRDefault="00562B8B" w:rsidP="00562B8B">
      <w:pPr>
        <w:ind w:firstLine="720"/>
        <w:rPr>
          <w:rStyle w:val="Hyperlink"/>
          <w:b/>
          <w:sz w:val="28"/>
          <w:lang w:val="en-US"/>
        </w:rPr>
      </w:pPr>
      <w:r>
        <w:rPr>
          <w:rStyle w:val="Hyperlink"/>
          <w:b/>
          <w:sz w:val="28"/>
          <w:lang w:val="en-US"/>
        </w:rPr>
        <w:t>ht</w:t>
      </w:r>
      <w:r w:rsidRPr="00562B8B">
        <w:rPr>
          <w:rStyle w:val="Hyperlink"/>
          <w:b/>
          <w:sz w:val="28"/>
          <w:lang w:val="en-US"/>
        </w:rPr>
        <w:t>tps://seroter.wordpress.com/2016/10/18/using-steeltoe-with-asp-net-4-x-apps-that-need-a-microservices-friendly-config-store/</w:t>
      </w:r>
    </w:p>
    <w:p w:rsidR="00562B8B" w:rsidRDefault="00562B8B" w:rsidP="00411C63">
      <w:pPr>
        <w:ind w:firstLine="720"/>
        <w:rPr>
          <w:rStyle w:val="Hyperlink"/>
          <w:b/>
          <w:sz w:val="28"/>
          <w:lang w:val="en-US"/>
        </w:rPr>
      </w:pPr>
    </w:p>
    <w:p w:rsidR="00C81197" w:rsidRDefault="00C81197" w:rsidP="00C81197">
      <w:pPr>
        <w:rPr>
          <w:rStyle w:val="Hyperlink"/>
          <w:b/>
          <w:sz w:val="28"/>
          <w:lang w:val="en-US"/>
        </w:rPr>
      </w:pPr>
    </w:p>
    <w:p w:rsidR="00C81197" w:rsidRDefault="00C81197" w:rsidP="00C81197">
      <w:pPr>
        <w:rPr>
          <w:rStyle w:val="Hyperlink"/>
          <w:b/>
          <w:sz w:val="28"/>
          <w:lang w:val="en-US"/>
        </w:rPr>
      </w:pPr>
      <w:r>
        <w:rPr>
          <w:rStyle w:val="Hyperlink"/>
          <w:b/>
          <w:sz w:val="28"/>
          <w:lang w:val="en-US"/>
        </w:rPr>
        <w:t xml:space="preserve">Steps for Sprint Cloud </w:t>
      </w:r>
      <w:proofErr w:type="spellStart"/>
      <w:r>
        <w:rPr>
          <w:rStyle w:val="Hyperlink"/>
          <w:b/>
          <w:sz w:val="28"/>
          <w:lang w:val="en-US"/>
        </w:rPr>
        <w:t>Config</w:t>
      </w:r>
      <w:proofErr w:type="spellEnd"/>
      <w:r>
        <w:rPr>
          <w:rStyle w:val="Hyperlink"/>
          <w:b/>
          <w:sz w:val="28"/>
          <w:lang w:val="en-US"/>
        </w:rPr>
        <w:t xml:space="preserve"> with </w:t>
      </w:r>
      <w:proofErr w:type="spellStart"/>
      <w:r>
        <w:rPr>
          <w:rStyle w:val="Hyperlink"/>
          <w:b/>
          <w:sz w:val="28"/>
          <w:lang w:val="en-US"/>
        </w:rPr>
        <w:t>SteelToe</w:t>
      </w:r>
      <w:proofErr w:type="spellEnd"/>
    </w:p>
    <w:p w:rsidR="00C81197" w:rsidRDefault="00C017C0" w:rsidP="00C81197">
      <w:pPr>
        <w:pStyle w:val="ListParagraph"/>
        <w:numPr>
          <w:ilvl w:val="0"/>
          <w:numId w:val="2"/>
        </w:numPr>
      </w:pPr>
      <w:r>
        <w:t>Login into Pivotal through the CLI as:</w:t>
      </w:r>
    </w:p>
    <w:p w:rsidR="006C15B9" w:rsidRDefault="00C017C0" w:rsidP="002B4797">
      <w:pPr>
        <w:pStyle w:val="ListParagraph"/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</w:pPr>
      <w:proofErr w:type="spellStart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cf</w:t>
      </w:r>
      <w:proofErr w:type="spellEnd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login -</w:t>
      </w:r>
      <w:proofErr w:type="gramStart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a</w:t>
      </w:r>
      <w:proofErr w:type="gramEnd"/>
      <w:r w:rsidRPr="002B4797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api.run.pivotal.io</w:t>
      </w:r>
    </w:p>
    <w:p w:rsidR="006D701E" w:rsidRDefault="006D701E" w:rsidP="002B4797">
      <w:pPr>
        <w:pStyle w:val="ListParagraph"/>
        <w:rPr>
          <w:i/>
          <w:iCs/>
        </w:rPr>
      </w:pPr>
      <w:r>
        <w:rPr>
          <w:i/>
          <w:iCs/>
        </w:rPr>
        <w:t>If there is a proxy then</w:t>
      </w:r>
      <w:r w:rsidR="00153F24">
        <w:rPr>
          <w:i/>
          <w:iCs/>
        </w:rPr>
        <w:t xml:space="preserve"> </w:t>
      </w:r>
      <w:proofErr w:type="gramStart"/>
      <w:r w:rsidR="00153F24">
        <w:rPr>
          <w:i/>
          <w:iCs/>
        </w:rPr>
        <w:t xml:space="preserve">execute </w:t>
      </w:r>
      <w:r>
        <w:rPr>
          <w:i/>
          <w:iCs/>
        </w:rPr>
        <w:t>:</w:t>
      </w:r>
      <w:proofErr w:type="gramEnd"/>
    </w:p>
    <w:p w:rsidR="00153F24" w:rsidRPr="00153F24" w:rsidRDefault="006D701E" w:rsidP="004A1AC5">
      <w:pPr>
        <w:pStyle w:val="HTMLPreformatted"/>
        <w:shd w:val="clear" w:color="auto" w:fill="3A3A3A"/>
        <w:rPr>
          <w:color w:val="FEFEFE"/>
          <w:lang w:val="en-US" w:eastAsia="en-US"/>
        </w:rPr>
      </w:pPr>
      <w:r>
        <w:rPr>
          <w:i/>
          <w:iCs/>
        </w:rPr>
        <w:tab/>
      </w:r>
      <w:r w:rsidR="004A1AC5">
        <w:rPr>
          <w:color w:val="FEFEFE"/>
          <w:lang w:val="en-US" w:eastAsia="en-US"/>
        </w:rPr>
        <w:t xml:space="preserve">Set </w:t>
      </w:r>
      <w:proofErr w:type="spellStart"/>
      <w:r w:rsidR="004A1AC5">
        <w:rPr>
          <w:color w:val="FEFEFE"/>
          <w:lang w:val="en-US" w:eastAsia="en-US"/>
        </w:rPr>
        <w:t>http_proxy</w:t>
      </w:r>
      <w:proofErr w:type="spellEnd"/>
      <w:r w:rsidR="004A1AC5">
        <w:rPr>
          <w:color w:val="FEFEFE"/>
          <w:lang w:val="en-US" w:eastAsia="en-US"/>
        </w:rPr>
        <w:t xml:space="preserve"> and </w:t>
      </w:r>
      <w:proofErr w:type="spellStart"/>
      <w:r w:rsidR="004A1AC5">
        <w:rPr>
          <w:color w:val="FEFEFE"/>
          <w:lang w:val="en-US" w:eastAsia="en-US"/>
        </w:rPr>
        <w:t>https_proxy</w:t>
      </w:r>
      <w:proofErr w:type="spellEnd"/>
      <w:r w:rsidR="004A1AC5">
        <w:rPr>
          <w:color w:val="FEFEFE"/>
          <w:lang w:val="en-US" w:eastAsia="en-US"/>
        </w:rPr>
        <w:t xml:space="preserve"> environment variables in the system.</w:t>
      </w:r>
    </w:p>
    <w:p w:rsidR="00DA7599" w:rsidRDefault="00DA7599" w:rsidP="00153F24">
      <w:pPr>
        <w:ind w:left="360"/>
        <w:rPr>
          <w:b/>
          <w:bCs/>
        </w:rPr>
      </w:pPr>
    </w:p>
    <w:p w:rsidR="00C81197" w:rsidRDefault="00144814" w:rsidP="00153F24">
      <w:pPr>
        <w:ind w:left="360"/>
      </w:pPr>
      <w:r w:rsidRPr="00153F24">
        <w:rPr>
          <w:b/>
          <w:bCs/>
        </w:rPr>
        <w:t>Fork</w:t>
      </w:r>
      <w:r>
        <w:t> this -&gt;</w:t>
      </w:r>
      <w:r w:rsidRPr="00144814">
        <w:t> </w:t>
      </w:r>
      <w:hyperlink r:id="rId12" w:tgtFrame="_blank" w:history="1">
        <w:proofErr w:type="spellStart"/>
        <w:r w:rsidRPr="00153F24">
          <w:rPr>
            <w:rStyle w:val="Hyperlink"/>
            <w:sz w:val="28"/>
            <w:lang w:val="en-US"/>
          </w:rPr>
          <w:t>Git</w:t>
        </w:r>
        <w:proofErr w:type="spellEnd"/>
        <w:r w:rsidRPr="00153F24">
          <w:rPr>
            <w:rStyle w:val="Hyperlink"/>
            <w:sz w:val="28"/>
            <w:lang w:val="en-US"/>
          </w:rPr>
          <w:t xml:space="preserve"> repo</w:t>
        </w:r>
      </w:hyperlink>
      <w:r w:rsidRPr="00144814">
        <w:t xml:space="preserve"> to your </w:t>
      </w:r>
      <w:proofErr w:type="spellStart"/>
      <w:r w:rsidRPr="00144814">
        <w:t>github</w:t>
      </w:r>
      <w:proofErr w:type="spellEnd"/>
      <w:r w:rsidRPr="00144814">
        <w:t>.</w:t>
      </w:r>
      <w:r w:rsidR="00BB4B25">
        <w:t xml:space="preserve"> (Forking is the mechanism by which a source repo</w:t>
      </w:r>
      <w:r w:rsidR="00817278">
        <w:t xml:space="preserve"> (called upstream)</w:t>
      </w:r>
      <w:r w:rsidR="00BB4B25">
        <w:t xml:space="preserve"> will be </w:t>
      </w:r>
      <w:r w:rsidR="00817278">
        <w:t>still copied on the server (called origin). It is not</w:t>
      </w:r>
      <w:r w:rsidR="00593E3B">
        <w:t xml:space="preserve"> in the local folder (as in clon</w:t>
      </w:r>
      <w:r w:rsidR="00817278">
        <w:t>ing)</w:t>
      </w:r>
    </w:p>
    <w:p w:rsidR="001213A8" w:rsidRPr="001213A8" w:rsidRDefault="001213A8" w:rsidP="001213A8">
      <w:pPr>
        <w:pStyle w:val="ListParagraph"/>
        <w:numPr>
          <w:ilvl w:val="0"/>
          <w:numId w:val="2"/>
        </w:numPr>
        <w:rPr>
          <w:b/>
          <w:bCs/>
        </w:rPr>
      </w:pPr>
      <w:r w:rsidRPr="001213A8">
        <w:t xml:space="preserve">Clone the samples in source tree from </w:t>
      </w:r>
      <w:hyperlink r:id="rId13" w:tgtFrame="_blank" w:history="1">
        <w:r w:rsidRPr="001213A8">
          <w:t>https://github.com/SteeltoeOSS/Samples.git</w:t>
        </w:r>
      </w:hyperlink>
      <w:r w:rsidRPr="001213A8">
        <w:t xml:space="preserve"> into </w:t>
      </w:r>
      <w:r>
        <w:t>a local folder</w:t>
      </w:r>
    </w:p>
    <w:p w:rsidR="00BB4B25" w:rsidRDefault="00B67DB0" w:rsidP="00144814">
      <w:pPr>
        <w:pStyle w:val="ListParagraph"/>
        <w:numPr>
          <w:ilvl w:val="0"/>
          <w:numId w:val="2"/>
        </w:numPr>
      </w:pPr>
      <w:r>
        <w:t>Open the sample folder Configuration\</w:t>
      </w:r>
      <w:proofErr w:type="spellStart"/>
      <w:r>
        <w:t>SimpleCloundFoundry</w:t>
      </w:r>
      <w:proofErr w:type="spellEnd"/>
      <w:r>
        <w:t xml:space="preserve"> in </w:t>
      </w:r>
      <w:proofErr w:type="spellStart"/>
      <w:r>
        <w:t>VSCode</w:t>
      </w:r>
      <w:proofErr w:type="spellEnd"/>
      <w:r>
        <w:t xml:space="preserve"> and edit the </w:t>
      </w:r>
      <w:proofErr w:type="spellStart"/>
      <w:r>
        <w:t>json</w:t>
      </w:r>
      <w:proofErr w:type="spellEnd"/>
      <w:r>
        <w:t xml:space="preserve"> file to point to the forked </w:t>
      </w:r>
      <w:proofErr w:type="spellStart"/>
      <w:r>
        <w:t>Git</w:t>
      </w:r>
      <w:proofErr w:type="spellEnd"/>
      <w:r>
        <w:t xml:space="preserve"> repo in Step 2</w:t>
      </w:r>
    </w:p>
    <w:p w:rsidR="00750F5D" w:rsidRPr="00750F5D" w:rsidRDefault="00750F5D" w:rsidP="00750F5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0F5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750F5D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proofErr w:type="gramEnd"/>
      <w:r w:rsidRPr="00750F5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50F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"https://github.com/</w:t>
      </w:r>
      <w:proofErr w:type="spellStart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sinceresiva</w:t>
      </w:r>
      <w:proofErr w:type="spellEnd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config</w:t>
      </w:r>
      <w:proofErr w:type="spellEnd"/>
      <w:r w:rsidRPr="00750F5D">
        <w:rPr>
          <w:rFonts w:ascii="Consolas" w:eastAsia="Times New Roman" w:hAnsi="Consolas" w:cs="Times New Roman"/>
          <w:color w:val="CE9178"/>
          <w:sz w:val="21"/>
          <w:szCs w:val="21"/>
        </w:rPr>
        <w:t>-repo"</w:t>
      </w:r>
    </w:p>
    <w:p w:rsidR="00750F5D" w:rsidRDefault="002B4797" w:rsidP="00750F5D">
      <w:pPr>
        <w:pStyle w:val="ListParagraph"/>
        <w:numPr>
          <w:ilvl w:val="0"/>
          <w:numId w:val="2"/>
        </w:numPr>
      </w:pPr>
      <w:r>
        <w:t xml:space="preserve">Now create the service in our development space with the </w:t>
      </w:r>
      <w:proofErr w:type="spellStart"/>
      <w:r>
        <w:t>cmd</w:t>
      </w:r>
      <w:proofErr w:type="spellEnd"/>
      <w:r>
        <w:t>:</w:t>
      </w:r>
    </w:p>
    <w:p w:rsidR="002B4797" w:rsidRDefault="002B4797" w:rsidP="002B4797">
      <w:pPr>
        <w:pStyle w:val="ListParagraph"/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</w:pPr>
      <w:proofErr w:type="spellStart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cf</w:t>
      </w:r>
      <w:proofErr w:type="spellEnd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create-ser</w:t>
      </w:r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vice p-</w:t>
      </w:r>
      <w:proofErr w:type="spellStart"/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config</w:t>
      </w:r>
      <w:proofErr w:type="spellEnd"/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-server standard </w:t>
      </w:r>
      <w:proofErr w:type="spellStart"/>
      <w:r w:rsidR="0097776A"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QTee</w:t>
      </w:r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ConfigServer</w:t>
      </w:r>
      <w:proofErr w:type="spellEnd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 xml:space="preserve"> -c ./</w:t>
      </w:r>
      <w:proofErr w:type="spellStart"/>
      <w:r>
        <w:rPr>
          <w:rStyle w:val="Emphasis"/>
          <w:rFonts w:ascii="Georgia" w:hAnsi="Georgia"/>
          <w:spacing w:val="-1"/>
          <w:sz w:val="32"/>
          <w:szCs w:val="32"/>
          <w:shd w:val="clear" w:color="auto" w:fill="FFFFFF"/>
        </w:rPr>
        <w:t>config-server.json</w:t>
      </w:r>
      <w:proofErr w:type="spellEnd"/>
    </w:p>
    <w:p w:rsidR="009804BD" w:rsidRDefault="009804BD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  <w:r w:rsidRPr="009804BD"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Note: </w:t>
      </w:r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You can delete a service with </w:t>
      </w:r>
      <w:r w:rsidR="001F2089">
        <w:rPr>
          <w:rStyle w:val="Emphasis"/>
          <w:rFonts w:ascii="Georgia" w:hAnsi="Georgia"/>
          <w:spacing w:val="-1"/>
          <w:szCs w:val="32"/>
          <w:shd w:val="clear" w:color="auto" w:fill="FFFFFF"/>
        </w:rPr>
        <w:t>(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cf</w:t>
      </w:r>
      <w:proofErr w:type="spellEnd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delete-service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QTeeConfigServer</w:t>
      </w:r>
      <w:proofErr w:type="spellEnd"/>
      <w:r w:rsidR="001F2089">
        <w:rPr>
          <w:rStyle w:val="Emphasis"/>
          <w:rFonts w:ascii="Georgia" w:hAnsi="Georgia"/>
          <w:spacing w:val="-1"/>
          <w:szCs w:val="32"/>
          <w:shd w:val="clear" w:color="auto" w:fill="FFFFFF"/>
        </w:rPr>
        <w:t>)-See delete steps below:</w:t>
      </w:r>
    </w:p>
    <w:p w:rsidR="001F2089" w:rsidRDefault="001F2089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</w:p>
    <w:p w:rsidR="001F2089" w:rsidRDefault="001F2089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</w:p>
    <w:p w:rsidR="001F2089" w:rsidRDefault="001F2089" w:rsidP="002B4797">
      <w:pPr>
        <w:pStyle w:val="ListParagraph"/>
        <w:rPr>
          <w:rStyle w:val="Emphasis"/>
          <w:rFonts w:ascii="Georgia" w:hAnsi="Georgia"/>
          <w:spacing w:val="-1"/>
          <w:szCs w:val="32"/>
          <w:shd w:val="clear" w:color="auto" w:fill="FFFFFF"/>
        </w:rPr>
      </w:pPr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Delete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config</w:t>
      </w:r>
      <w:proofErr w:type="spellEnd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server: Follow the below steps</w:t>
      </w:r>
    </w:p>
    <w:p w:rsidR="00ED0129" w:rsidRPr="00ED0129" w:rsidRDefault="00ED0129" w:rsidP="00ED0129">
      <w:pPr>
        <w:pStyle w:val="ListParagraph"/>
        <w:numPr>
          <w:ilvl w:val="0"/>
          <w:numId w:val="3"/>
        </w:numPr>
        <w:rPr>
          <w:rStyle w:val="Emphasis"/>
          <w:b/>
          <w:i w:val="0"/>
          <w:iCs w:val="0"/>
          <w:sz w:val="28"/>
          <w:lang w:val="en-US"/>
        </w:rPr>
      </w:pPr>
      <w:proofErr w:type="spellStart"/>
      <w:r w:rsidRPr="00ED0129">
        <w:rPr>
          <w:rStyle w:val="Emphasis"/>
          <w:rFonts w:ascii="Georgia" w:hAnsi="Georgia"/>
          <w:spacing w:val="-1"/>
          <w:szCs w:val="32"/>
          <w:shd w:val="clear" w:color="auto" w:fill="FFFFFF"/>
        </w:rPr>
        <w:t>cf</w:t>
      </w:r>
      <w:proofErr w:type="spellEnd"/>
      <w:r w:rsidRPr="00ED0129"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unbind-service</w:t>
      </w:r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QTee_API</w:t>
      </w:r>
      <w:proofErr w:type="spellEnd"/>
      <w:r w:rsidRPr="00ED0129"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QTeeConfigServer</w:t>
      </w:r>
      <w:proofErr w:type="spellEnd"/>
    </w:p>
    <w:p w:rsidR="00ED0129" w:rsidRPr="00422631" w:rsidRDefault="00ED0129" w:rsidP="00ED0129">
      <w:pPr>
        <w:pStyle w:val="ListParagraph"/>
        <w:numPr>
          <w:ilvl w:val="0"/>
          <w:numId w:val="3"/>
        </w:numPr>
        <w:rPr>
          <w:rStyle w:val="Emphasis"/>
          <w:b/>
          <w:i w:val="0"/>
          <w:iCs w:val="0"/>
          <w:sz w:val="28"/>
          <w:lang w:val="en-US"/>
        </w:rPr>
      </w:pP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cf</w:t>
      </w:r>
      <w:proofErr w:type="spellEnd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 xml:space="preserve"> delete-service </w:t>
      </w:r>
      <w:proofErr w:type="spellStart"/>
      <w:r>
        <w:rPr>
          <w:rStyle w:val="Emphasis"/>
          <w:rFonts w:ascii="Georgia" w:hAnsi="Georgia"/>
          <w:spacing w:val="-1"/>
          <w:szCs w:val="32"/>
          <w:shd w:val="clear" w:color="auto" w:fill="FFFFFF"/>
        </w:rPr>
        <w:t>QTeeConfigServer</w:t>
      </w:r>
      <w:proofErr w:type="spellEnd"/>
    </w:p>
    <w:p w:rsidR="00422631" w:rsidRDefault="00422631" w:rsidP="00422631">
      <w:pPr>
        <w:rPr>
          <w:rStyle w:val="Emphasis"/>
          <w:b/>
          <w:i w:val="0"/>
          <w:iCs w:val="0"/>
          <w:sz w:val="28"/>
          <w:lang w:val="en-US"/>
        </w:rPr>
      </w:pPr>
    </w:p>
    <w:p w:rsidR="00422631" w:rsidRDefault="00422631" w:rsidP="00422631">
      <w:pPr>
        <w:rPr>
          <w:rStyle w:val="Emphasis"/>
          <w:b/>
          <w:i w:val="0"/>
          <w:iCs w:val="0"/>
          <w:sz w:val="28"/>
          <w:lang w:val="en-US"/>
        </w:rPr>
      </w:pPr>
      <w:r>
        <w:rPr>
          <w:rStyle w:val="Emphasis"/>
          <w:b/>
          <w:i w:val="0"/>
          <w:iCs w:val="0"/>
          <w:sz w:val="28"/>
          <w:lang w:val="en-US"/>
        </w:rPr>
        <w:t>Useful commands</w:t>
      </w:r>
    </w:p>
    <w:p w:rsidR="000E2086" w:rsidRPr="000E2086" w:rsidRDefault="000E2086" w:rsidP="00422631">
      <w:pPr>
        <w:rPr>
          <w:rStyle w:val="Emphasis"/>
          <w:b/>
          <w:i w:val="0"/>
          <w:iCs w:val="0"/>
          <w:lang w:val="en-US"/>
        </w:rPr>
      </w:pPr>
      <w:r w:rsidRPr="000E2086">
        <w:rPr>
          <w:rStyle w:val="Emphasis"/>
          <w:b/>
          <w:i w:val="0"/>
          <w:iCs w:val="0"/>
          <w:lang w:val="en-US"/>
        </w:rPr>
        <w:t>Setting proxy</w:t>
      </w:r>
    </w:p>
    <w:p w:rsidR="000E2086" w:rsidRPr="00422631" w:rsidRDefault="000E2086" w:rsidP="00422631">
      <w:pPr>
        <w:rPr>
          <w:rStyle w:val="Emphasis"/>
          <w:b/>
          <w:i w:val="0"/>
          <w:iCs w:val="0"/>
          <w:sz w:val="28"/>
          <w:lang w:val="en-US"/>
        </w:rPr>
      </w:pPr>
      <w:r w:rsidRPr="000E2086">
        <w:rPr>
          <w:rFonts w:ascii="Times New Roman" w:hAnsi="Times New Roman" w:cs="Times New Roman"/>
          <w:outline/>
          <w:sz w:val="24"/>
          <w:szCs w:val="24"/>
          <w:lang w:val="en-US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noFill/>
          </w14:textFill>
        </w:rPr>
        <w:t>SET HTTPS_PROXY=http://Sivasubramanian.Rama:Hothot123$@proxy.schwab.com:8080</w:t>
      </w:r>
    </w:p>
    <w:p w:rsidR="00E650BA" w:rsidRDefault="00E650BA" w:rsidP="00E650BA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To do a </w:t>
      </w:r>
      <w:proofErr w:type="spellStart"/>
      <w:r>
        <w:rPr>
          <w:color w:val="111111"/>
          <w:sz w:val="18"/>
          <w:szCs w:val="18"/>
          <w:shd w:val="clear" w:color="auto" w:fill="F7F7F7"/>
          <w:lang w:val="en-US" w:eastAsia="en-US"/>
        </w:rPr>
        <w:t>cf</w:t>
      </w:r>
      <w:proofErr w:type="spellEnd"/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 push, we need to clean up the solution as:</w:t>
      </w:r>
    </w:p>
    <w:p w:rsidR="00E650BA" w:rsidRPr="00422631" w:rsidRDefault="00E650BA" w:rsidP="00E650BA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proofErr w:type="gram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dotnet</w:t>
      </w:r>
      <w:proofErr w:type="spellEnd"/>
      <w:proofErr w:type="gram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clean</w:t>
      </w:r>
    </w:p>
    <w:p w:rsidR="00E650BA" w:rsidRPr="00422631" w:rsidRDefault="00E650BA" w:rsidP="00E650BA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proofErr w:type="gram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dotnet</w:t>
      </w:r>
      <w:proofErr w:type="spellEnd"/>
      <w:proofErr w:type="gram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publish</w:t>
      </w:r>
    </w:p>
    <w:p w:rsidR="00C04633" w:rsidRPr="00422631" w:rsidRDefault="00E650BA" w:rsidP="001334C1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cf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push -f </w:t>
      </w: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manifest.yml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-p bin/Debug/netcoreapp2.0/publish</w:t>
      </w:r>
    </w:p>
    <w:p w:rsidR="00E67769" w:rsidRDefault="00E67769" w:rsidP="001334C1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</w:p>
    <w:p w:rsidR="003D622A" w:rsidRDefault="003D622A" w:rsidP="003D622A">
      <w:pPr>
        <w:rPr>
          <w:rStyle w:val="Emphasis"/>
          <w:b/>
          <w:i w:val="0"/>
          <w:iCs w:val="0"/>
          <w:lang w:val="en-US"/>
        </w:rPr>
      </w:pPr>
      <w:r>
        <w:rPr>
          <w:rStyle w:val="Emphasis"/>
          <w:b/>
          <w:i w:val="0"/>
          <w:iCs w:val="0"/>
          <w:lang w:val="en-US"/>
        </w:rPr>
        <w:t>Set environment</w:t>
      </w:r>
    </w:p>
    <w:p w:rsidR="003D622A" w:rsidRDefault="003D622A" w:rsidP="003D622A">
      <w:pPr>
        <w:rPr>
          <w:rStyle w:val="Emphasis"/>
          <w:b/>
          <w:i w:val="0"/>
          <w:iCs w:val="0"/>
          <w:lang w:val="en-US"/>
        </w:rPr>
      </w:pPr>
      <w:bookmarkStart w:id="0" w:name="_GoBack"/>
      <w:bookmarkEnd w:id="0"/>
    </w:p>
    <w:p w:rsidR="003D622A" w:rsidRPr="000E2086" w:rsidRDefault="003D622A" w:rsidP="003D622A">
      <w:pPr>
        <w:rPr>
          <w:rStyle w:val="Emphasis"/>
          <w:b/>
          <w:i w:val="0"/>
          <w:iCs w:val="0"/>
          <w:lang w:val="en-US"/>
        </w:rPr>
      </w:pPr>
    </w:p>
    <w:p w:rsidR="00E67769" w:rsidRDefault="00E67769" w:rsidP="001334C1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  <w:r>
        <w:rPr>
          <w:color w:val="111111"/>
          <w:sz w:val="18"/>
          <w:szCs w:val="18"/>
          <w:shd w:val="clear" w:color="auto" w:fill="F7F7F7"/>
          <w:lang w:val="en-US" w:eastAsia="en-US"/>
        </w:rPr>
        <w:t>To see logs</w:t>
      </w:r>
    </w:p>
    <w:p w:rsidR="00E67769" w:rsidRPr="00422631" w:rsidRDefault="00E67769" w:rsidP="001334C1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cf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logs </w:t>
      </w:r>
      <w:proofErr w:type="spellStart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QTee_API</w:t>
      </w:r>
      <w:proofErr w:type="spellEnd"/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</w:t>
      </w:r>
      <w:r w:rsidR="00481FFB"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–</w:t>
      </w:r>
      <w:r w:rsidRPr="00422631"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recent</w:t>
      </w:r>
    </w:p>
    <w:p w:rsidR="00481FFB" w:rsidRDefault="00481FFB" w:rsidP="001334C1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Add </w:t>
      </w:r>
      <w:proofErr w:type="spellStart"/>
      <w:r>
        <w:rPr>
          <w:color w:val="111111"/>
          <w:sz w:val="18"/>
          <w:szCs w:val="18"/>
          <w:shd w:val="clear" w:color="auto" w:fill="F7F7F7"/>
          <w:lang w:val="en-US" w:eastAsia="en-US"/>
        </w:rPr>
        <w:t>Config</w:t>
      </w:r>
      <w:proofErr w:type="spellEnd"/>
      <w:r>
        <w:rPr>
          <w:color w:val="111111"/>
          <w:sz w:val="18"/>
          <w:szCs w:val="18"/>
          <w:shd w:val="clear" w:color="auto" w:fill="F7F7F7"/>
          <w:lang w:val="en-US" w:eastAsia="en-US"/>
        </w:rPr>
        <w:t xml:space="preserve"> Server nugget package</w:t>
      </w:r>
    </w:p>
    <w:p w:rsidR="006E2D34" w:rsidRDefault="00C52146" w:rsidP="00C52146">
      <w:pPr>
        <w:pStyle w:val="HTMLPreformatted"/>
        <w:shd w:val="clear" w:color="auto" w:fill="F7F7F7"/>
        <w:spacing w:before="240" w:after="240"/>
        <w:rPr>
          <w:rFonts w:ascii="Consolas" w:hAnsi="Consolas" w:cs="Consolas"/>
          <w:color w:val="FFFFFF"/>
          <w:sz w:val="19"/>
          <w:szCs w:val="19"/>
          <w:shd w:val="clear" w:color="auto" w:fill="002440"/>
        </w:rPr>
      </w:pPr>
      <w:proofErr w:type="spellStart"/>
      <w:proofErr w:type="gramStart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dotnet</w:t>
      </w:r>
      <w:proofErr w:type="spellEnd"/>
      <w:proofErr w:type="gramEnd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add package </w:t>
      </w:r>
      <w:proofErr w:type="spellStart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>Pivotal.Extensions.Configuration.ConfigServer</w:t>
      </w:r>
      <w:proofErr w:type="spellEnd"/>
      <w:r>
        <w:rPr>
          <w:rFonts w:ascii="Consolas" w:hAnsi="Consolas" w:cs="Consolas"/>
          <w:color w:val="FFFFFF"/>
          <w:sz w:val="19"/>
          <w:szCs w:val="19"/>
          <w:shd w:val="clear" w:color="auto" w:fill="002440"/>
        </w:rPr>
        <w:t xml:space="preserve"> --version 1.1.0-rc2</w:t>
      </w:r>
    </w:p>
    <w:p w:rsidR="00C52146" w:rsidRPr="001334C1" w:rsidRDefault="00C52146" w:rsidP="00C52146">
      <w:pPr>
        <w:pStyle w:val="HTMLPreformatted"/>
        <w:shd w:val="clear" w:color="auto" w:fill="F7F7F7"/>
        <w:spacing w:before="240" w:after="240"/>
        <w:rPr>
          <w:color w:val="111111"/>
          <w:sz w:val="18"/>
          <w:szCs w:val="18"/>
          <w:shd w:val="clear" w:color="auto" w:fill="F7F7F7"/>
          <w:lang w:val="en-US" w:eastAsia="en-US"/>
        </w:rPr>
      </w:pPr>
    </w:p>
    <w:sectPr w:rsidR="00C52146" w:rsidRPr="001334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D0F70"/>
    <w:multiLevelType w:val="hybridMultilevel"/>
    <w:tmpl w:val="EF6C98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A52784C"/>
    <w:multiLevelType w:val="hybridMultilevel"/>
    <w:tmpl w:val="A4B09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BC31EE"/>
    <w:multiLevelType w:val="hybridMultilevel"/>
    <w:tmpl w:val="A4B09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log" w:val="1"/>
  </w:docVars>
  <w:rsids>
    <w:rsidRoot w:val="005969AE"/>
    <w:rsid w:val="00017E98"/>
    <w:rsid w:val="000355E1"/>
    <w:rsid w:val="0005303E"/>
    <w:rsid w:val="000E2086"/>
    <w:rsid w:val="000F6360"/>
    <w:rsid w:val="00107C0F"/>
    <w:rsid w:val="001213A8"/>
    <w:rsid w:val="001334C1"/>
    <w:rsid w:val="00144814"/>
    <w:rsid w:val="00153F24"/>
    <w:rsid w:val="001A0CC4"/>
    <w:rsid w:val="001F2089"/>
    <w:rsid w:val="002A6DD9"/>
    <w:rsid w:val="002B4797"/>
    <w:rsid w:val="00301042"/>
    <w:rsid w:val="003127BB"/>
    <w:rsid w:val="003D3FB0"/>
    <w:rsid w:val="003D622A"/>
    <w:rsid w:val="00411C63"/>
    <w:rsid w:val="00422631"/>
    <w:rsid w:val="00472FC1"/>
    <w:rsid w:val="004752BE"/>
    <w:rsid w:val="00481FFB"/>
    <w:rsid w:val="004A1AC5"/>
    <w:rsid w:val="00562B8B"/>
    <w:rsid w:val="00593E3B"/>
    <w:rsid w:val="005969AE"/>
    <w:rsid w:val="005C1007"/>
    <w:rsid w:val="005D1F65"/>
    <w:rsid w:val="005D7B0A"/>
    <w:rsid w:val="006C15B9"/>
    <w:rsid w:val="006D701E"/>
    <w:rsid w:val="006E2D34"/>
    <w:rsid w:val="006E5E21"/>
    <w:rsid w:val="007277F7"/>
    <w:rsid w:val="00747A88"/>
    <w:rsid w:val="00750F5D"/>
    <w:rsid w:val="007534BA"/>
    <w:rsid w:val="00817278"/>
    <w:rsid w:val="008A70B9"/>
    <w:rsid w:val="00911AFE"/>
    <w:rsid w:val="0097776A"/>
    <w:rsid w:val="009804BD"/>
    <w:rsid w:val="009D2B9E"/>
    <w:rsid w:val="00A46EAB"/>
    <w:rsid w:val="00B52E05"/>
    <w:rsid w:val="00B67DB0"/>
    <w:rsid w:val="00B901F0"/>
    <w:rsid w:val="00BB4B25"/>
    <w:rsid w:val="00C017C0"/>
    <w:rsid w:val="00C04633"/>
    <w:rsid w:val="00C52146"/>
    <w:rsid w:val="00C7350C"/>
    <w:rsid w:val="00C748E7"/>
    <w:rsid w:val="00C81197"/>
    <w:rsid w:val="00DA7599"/>
    <w:rsid w:val="00E15724"/>
    <w:rsid w:val="00E650BA"/>
    <w:rsid w:val="00E67769"/>
    <w:rsid w:val="00E91AB2"/>
    <w:rsid w:val="00ED0129"/>
    <w:rsid w:val="00F0496C"/>
    <w:rsid w:val="00FA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qFormat="1"/>
    <w:lsdException w:name="Normal Table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character" w:styleId="Hyperlink">
    <w:name w:val="Hyperlink"/>
    <w:basedOn w:val="DefaultParagraphFont"/>
    <w:uiPriority w:val="99"/>
    <w:semiHidden/>
    <w:rsid w:val="00C7350C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1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13A8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D701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01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D3FB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D3F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qFormat="1"/>
    <w:lsdException w:name="Normal Table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character" w:styleId="Hyperlink">
    <w:name w:val="Hyperlink"/>
    <w:basedOn w:val="DefaultParagraphFont"/>
    <w:uiPriority w:val="99"/>
    <w:semiHidden/>
    <w:rsid w:val="00C7350C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21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13A8"/>
    <w:rPr>
      <w:rFonts w:ascii="Courier New" w:eastAsia="Times New Roman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6D701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01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D3FB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D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stinewers.com/angular-cli-with-net-core/" TargetMode="External"/><Relationship Id="rId13" Type="http://schemas.openxmlformats.org/officeDocument/2006/relationships/hyperlink" Target="https://github.com/SteeltoeOSS/Samples.git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reagul/config-rep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edium.com/@ravijagannathan/dotnet-and-config-server-pattern-on-cloud-foundry-ae5cc918ca6d" TargetMode="Externa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sparkhound.com/learn/blog/setting-up-an-asp-net-core-project-with-angular-2-utilizing-angular-cli" TargetMode="External"/><Relationship Id="rId4" Type="http://schemas.openxmlformats.org/officeDocument/2006/relationships/styles" Target="styles.xml"/><Relationship Id="rId9" Type="http://schemas.openxmlformats.org/officeDocument/2006/relationships/hyperlink" Target="http://theblasfrompas.blogspot.in/2017/03/aspnet-core-app-deployed-to-pivotal.html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\AppData\Roaming\Microsoft\Templates\Blog%20po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D5F"/>
    <w:rsid w:val="000F4410"/>
    <w:rsid w:val="001878ED"/>
    <w:rsid w:val="00193001"/>
    <w:rsid w:val="00510A09"/>
    <w:rsid w:val="00521D5F"/>
    <w:rsid w:val="005C630C"/>
    <w:rsid w:val="005E0D8A"/>
    <w:rsid w:val="008202BB"/>
    <w:rsid w:val="008F7C6A"/>
    <w:rsid w:val="00C45D58"/>
    <w:rsid w:val="00C955B9"/>
    <w:rsid w:val="00DC35F7"/>
    <w:rsid w:val="00E20BC8"/>
    <w:rsid w:val="00FD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7C6A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7C6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logPostInfo xmlns="http://www.microsoft.com/Office/Word/BlogTool">
  <PostTitle>Steps to configure DotnetCore 2.0 app with Angular CLI on Pivotal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Props1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 post.dotx</Template>
  <TotalTime>3142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Ramani, Sivasubramanian</cp:lastModifiedBy>
  <cp:revision>54</cp:revision>
  <dcterms:created xsi:type="dcterms:W3CDTF">2017-10-12T05:09:00Z</dcterms:created>
  <dcterms:modified xsi:type="dcterms:W3CDTF">2017-11-07T10:30:00Z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